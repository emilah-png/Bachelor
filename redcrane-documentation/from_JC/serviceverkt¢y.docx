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1D77" w:rsidRDefault="001C066E">
      <w:r>
        <w:rPr>
          <w:noProof/>
          <w:lang w:eastAsia="nb-NO"/>
        </w:rPr>
        <w:drawing>
          <wp:inline distT="0" distB="0" distL="0" distR="0" wp14:anchorId="4AAD7D1B" wp14:editId="7CA55949">
            <wp:extent cx="8922659" cy="555307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45289"/>
                    <a:stretch/>
                  </pic:blipFill>
                  <pic:spPr bwMode="auto">
                    <a:xfrm>
                      <a:off x="0" y="0"/>
                      <a:ext cx="8934541" cy="55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1D77" w:rsidSect="001C066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66E"/>
    <w:rsid w:val="001C066E"/>
    <w:rsid w:val="004057A6"/>
    <w:rsid w:val="00973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1C0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1C06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1C0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1C06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6BF056B9339C4DA0A447620F6B4D51" ma:contentTypeVersion="13" ma:contentTypeDescription="Create a new document." ma:contentTypeScope="" ma:versionID="2eb9ffcbfe5837aac52308360a15b609">
  <xsd:schema xmlns:xsd="http://www.w3.org/2001/XMLSchema" xmlns:xs="http://www.w3.org/2001/XMLSchema" xmlns:p="http://schemas.microsoft.com/office/2006/metadata/properties" xmlns:ns2="9ff75a5f-b876-467c-8842-b2f0721a5955" xmlns:ns3="ecad4f51-ae18-4a5a-bf46-eb72d0c9f3f3" targetNamespace="http://schemas.microsoft.com/office/2006/metadata/properties" ma:root="true" ma:fieldsID="70c42bc43041e97ca9d1c82655883924" ns2:_="" ns3:_="">
    <xsd:import namespace="9ff75a5f-b876-467c-8842-b2f0721a5955"/>
    <xsd:import namespace="ecad4f51-ae18-4a5a-bf46-eb72d0c9f3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75a5f-b876-467c-8842-b2f0721a59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5da9934d-bfb1-4def-aef0-a37b7e29cbd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d4f51-ae18-4a5a-bf46-eb72d0c9f3f3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52f33f47-b26c-49b9-a14c-fcf2323ed270}" ma:internalName="TaxCatchAll" ma:showField="CatchAllData" ma:web="ecad4f51-ae18-4a5a-bf46-eb72d0c9f3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ad4f51-ae18-4a5a-bf46-eb72d0c9f3f3" xsi:nil="true"/>
    <lcf76f155ced4ddcb4097134ff3c332f xmlns="9ff75a5f-b876-467c-8842-b2f0721a595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31A7005-6962-43A5-AF33-ED9EF5EF45F6}"/>
</file>

<file path=customXml/itemProps2.xml><?xml version="1.0" encoding="utf-8"?>
<ds:datastoreItem xmlns:ds="http://schemas.openxmlformats.org/officeDocument/2006/customXml" ds:itemID="{78011BCD-25A8-4C6E-A317-653EB6524950}"/>
</file>

<file path=customXml/itemProps3.xml><?xml version="1.0" encoding="utf-8"?>
<ds:datastoreItem xmlns:ds="http://schemas.openxmlformats.org/officeDocument/2006/customXml" ds:itemID="{847DBD8B-190E-4FED-A665-4B866D0B25E6}"/>
</file>

<file path=docProps/app.xml><?xml version="1.0" encoding="utf-8"?>
<Properties xmlns="http://schemas.openxmlformats.org/officeDocument/2006/extended-properties" xmlns:vt="http://schemas.openxmlformats.org/officeDocument/2006/docPropsVTypes">
  <Template>338EC521.dotm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Universitetet i Agder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Andreas Holm</dc:creator>
  <cp:lastModifiedBy>Jan Andreas Holm</cp:lastModifiedBy>
  <cp:revision>1</cp:revision>
  <dcterms:created xsi:type="dcterms:W3CDTF">2016-11-09T15:13:00Z</dcterms:created>
  <dcterms:modified xsi:type="dcterms:W3CDTF">2016-11-09T15:15:00Z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0x010100586BF056B9339C4DA0A447620F6B4D51</vt:lpwstr>
  </property>
</Properties>
</file>